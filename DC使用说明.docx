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FE5" w:rsidRDefault="004E110F" w:rsidP="005B3421">
      <w:pPr>
        <w:pStyle w:val="1"/>
      </w:pPr>
      <w:r>
        <w:rPr>
          <w:rFonts w:hint="eastAsia"/>
        </w:rPr>
        <w:t>.synopsys_dc.setup</w:t>
      </w:r>
      <w:r>
        <w:rPr>
          <w:rFonts w:hint="eastAsia"/>
        </w:rPr>
        <w:t>文件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designer = "gtic_liangx"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company  = "GTIC"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search_path = "/home/project/eda_soft/opt/SYNOPSYS/syn2007/libraries/syn/"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search_path = search_path + "./src" + "./db"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link_library = {"*", "class.db", "and_or.db", "dw_foundation.sldb"}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target_library = {"class.db", "and_or.db"}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symbol_library = {"class.sdb", "generic.sdb"}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synthetic_library = {"dw_foundation.sldb", "standard.sldb"}</w:t>
      </w: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</w:p>
    <w:p w:rsidR="004E110F" w:rsidRPr="004E110F" w:rsidRDefault="004E110F" w:rsidP="004E110F">
      <w:pPr>
        <w:pStyle w:val="a8"/>
        <w:ind w:firstLine="361"/>
        <w:rPr>
          <w:sz w:val="18"/>
          <w:szCs w:val="18"/>
        </w:rPr>
      </w:pPr>
      <w:r w:rsidRPr="004E110F">
        <w:rPr>
          <w:sz w:val="18"/>
          <w:szCs w:val="18"/>
        </w:rPr>
        <w:t>define_design_lib WORK -path ./work</w:t>
      </w:r>
    </w:p>
    <w:p w:rsidR="004E110F" w:rsidRDefault="004E110F" w:rsidP="004E110F">
      <w:pPr>
        <w:ind w:firstLine="480"/>
      </w:pPr>
      <w:r>
        <w:rPr>
          <w:rFonts w:hint="eastAsia"/>
        </w:rPr>
        <w:t>search_path</w:t>
      </w:r>
      <w:r>
        <w:rPr>
          <w:rFonts w:hint="eastAsia"/>
        </w:rPr>
        <w:t>变量告诉</w:t>
      </w:r>
      <w:r>
        <w:rPr>
          <w:rFonts w:hint="eastAsia"/>
        </w:rPr>
        <w:t>DC</w:t>
      </w:r>
      <w:r>
        <w:rPr>
          <w:rFonts w:hint="eastAsia"/>
        </w:rPr>
        <w:t>在哪些目录搜索设计文件、约束文件和</w:t>
      </w:r>
      <w:r w:rsidR="005575A2">
        <w:rPr>
          <w:rFonts w:hint="eastAsia"/>
        </w:rPr>
        <w:t>库</w:t>
      </w:r>
      <w:r>
        <w:rPr>
          <w:rFonts w:hint="eastAsia"/>
        </w:rPr>
        <w:t>文件。</w:t>
      </w:r>
    </w:p>
    <w:p w:rsidR="005575A2" w:rsidRDefault="005575A2" w:rsidP="004E110F">
      <w:pPr>
        <w:ind w:firstLine="480"/>
      </w:pPr>
      <w:r>
        <w:rPr>
          <w:rFonts w:hint="eastAsia"/>
        </w:rPr>
        <w:t>link_library</w:t>
      </w:r>
      <w:r>
        <w:rPr>
          <w:rFonts w:hint="eastAsia"/>
        </w:rPr>
        <w:t>变量定义了被调用的设计（例如：工艺库中的</w:t>
      </w:r>
      <w:r>
        <w:rPr>
          <w:rFonts w:hint="eastAsia"/>
        </w:rPr>
        <w:t>IO</w:t>
      </w:r>
      <w:r>
        <w:rPr>
          <w:rFonts w:hint="eastAsia"/>
        </w:rPr>
        <w:t>单元、第三方</w:t>
      </w:r>
      <w:r>
        <w:rPr>
          <w:rFonts w:hint="eastAsia"/>
        </w:rPr>
        <w:t>IP</w:t>
      </w:r>
      <w:r>
        <w:rPr>
          <w:rFonts w:hint="eastAsia"/>
        </w:rPr>
        <w:t>如</w:t>
      </w:r>
      <w:r>
        <w:rPr>
          <w:rFonts w:hint="eastAsia"/>
        </w:rPr>
        <w:t>RAM</w:t>
      </w:r>
      <w:r>
        <w:rPr>
          <w:rFonts w:hint="eastAsia"/>
        </w:rPr>
        <w:t>、</w:t>
      </w:r>
      <w:r>
        <w:rPr>
          <w:rFonts w:hint="eastAsia"/>
        </w:rPr>
        <w:t>DW</w:t>
      </w:r>
      <w:r>
        <w:rPr>
          <w:rFonts w:hint="eastAsia"/>
        </w:rPr>
        <w:t>库中的基本单元、工艺库中的基本单元）的集合。</w:t>
      </w:r>
    </w:p>
    <w:p w:rsidR="005575A2" w:rsidRDefault="005575A2" w:rsidP="005575A2">
      <w:pPr>
        <w:ind w:firstLineChars="83" w:firstLine="199"/>
      </w:pPr>
      <w:r>
        <w:rPr>
          <w:rFonts w:hint="eastAsia"/>
        </w:rPr>
        <w:t>注：</w:t>
      </w:r>
    </w:p>
    <w:p w:rsidR="005575A2" w:rsidRDefault="005575A2" w:rsidP="005575A2">
      <w:pPr>
        <w:ind w:firstLine="480"/>
      </w:pPr>
      <w:r>
        <w:rPr>
          <w:rFonts w:hint="eastAsia"/>
        </w:rPr>
        <w:t>在定义</w:t>
      </w:r>
      <w:r>
        <w:rPr>
          <w:rFonts w:hint="eastAsia"/>
        </w:rPr>
        <w:t>link_library</w:t>
      </w:r>
      <w:r>
        <w:rPr>
          <w:rFonts w:hint="eastAsia"/>
        </w:rPr>
        <w:t>的时候总是会首先加上“</w:t>
      </w:r>
      <w:r>
        <w:rPr>
          <w:rFonts w:hint="eastAsia"/>
        </w:rPr>
        <w:t>*</w:t>
      </w:r>
      <w:r>
        <w:rPr>
          <w:rFonts w:hint="eastAsia"/>
        </w:rPr>
        <w:t>”，这是很有必要的，表示</w:t>
      </w:r>
      <w:r>
        <w:rPr>
          <w:rFonts w:hint="eastAsia"/>
        </w:rPr>
        <w:t>DC</w:t>
      </w:r>
      <w:r>
        <w:rPr>
          <w:rFonts w:hint="eastAsia"/>
        </w:rPr>
        <w:t>首先会在已经载入内存的数据库中搜索调用。</w:t>
      </w:r>
    </w:p>
    <w:p w:rsidR="00A64800" w:rsidRDefault="005575A2" w:rsidP="00A64800">
      <w:pPr>
        <w:ind w:firstLine="480"/>
      </w:pPr>
      <w:r>
        <w:rPr>
          <w:rFonts w:hint="eastAsia"/>
        </w:rPr>
        <w:t>此外，只有当</w:t>
      </w:r>
      <w:r>
        <w:rPr>
          <w:rFonts w:hint="eastAsia"/>
        </w:rPr>
        <w:t>Verilog</w:t>
      </w:r>
      <w:r>
        <w:rPr>
          <w:rFonts w:hint="eastAsia"/>
        </w:rPr>
        <w:t>源代码包含了</w:t>
      </w:r>
      <w:r>
        <w:rPr>
          <w:rFonts w:hint="eastAsia"/>
        </w:rPr>
        <w:t>link_library</w:t>
      </w:r>
      <w:r>
        <w:rPr>
          <w:rFonts w:hint="eastAsia"/>
        </w:rPr>
        <w:t>中单元的例化，才需要使用</w:t>
      </w:r>
      <w:r>
        <w:rPr>
          <w:rFonts w:hint="eastAsia"/>
        </w:rPr>
        <w:t>link_library</w:t>
      </w:r>
      <w:r>
        <w:rPr>
          <w:rFonts w:hint="eastAsia"/>
        </w:rPr>
        <w:t>。</w:t>
      </w:r>
      <w:r>
        <w:rPr>
          <w:rFonts w:hint="eastAsia"/>
        </w:rPr>
        <w:t>link_library</w:t>
      </w:r>
      <w:r>
        <w:rPr>
          <w:rFonts w:hint="eastAsia"/>
        </w:rPr>
        <w:t>的后缀名可以是“</w:t>
      </w:r>
      <w:r>
        <w:rPr>
          <w:rFonts w:hint="eastAsia"/>
        </w:rPr>
        <w:t>.db</w:t>
      </w:r>
      <w:r>
        <w:rPr>
          <w:rFonts w:hint="eastAsia"/>
        </w:rPr>
        <w:t>”或“</w:t>
      </w:r>
      <w:r>
        <w:rPr>
          <w:rFonts w:hint="eastAsia"/>
        </w:rPr>
        <w:t>.sldb</w:t>
      </w:r>
      <w:r>
        <w:rPr>
          <w:rFonts w:hint="eastAsia"/>
        </w:rPr>
        <w:t>”。</w:t>
      </w:r>
    </w:p>
    <w:p w:rsidR="00A64800" w:rsidRDefault="00A64800" w:rsidP="00A64800">
      <w:pPr>
        <w:ind w:firstLine="480"/>
      </w:pPr>
      <w:r>
        <w:rPr>
          <w:rFonts w:hint="eastAsia"/>
        </w:rPr>
        <w:t>target_library</w:t>
      </w:r>
      <w:r>
        <w:rPr>
          <w:rFonts w:hint="eastAsia"/>
        </w:rPr>
        <w:t>即目标工艺库，根据目标工艺库将设计映射成目标工艺库中基本单元的组合。</w:t>
      </w:r>
    </w:p>
    <w:p w:rsidR="00706218" w:rsidRDefault="005B3421" w:rsidP="00706218">
      <w:pPr>
        <w:ind w:firstLine="480"/>
      </w:pPr>
      <w:r>
        <w:rPr>
          <w:rFonts w:hint="eastAsia"/>
        </w:rPr>
        <w:t>在实际项目目录下的</w:t>
      </w:r>
      <w:r>
        <w:rPr>
          <w:rFonts w:hint="eastAsia"/>
        </w:rPr>
        <w:t>.synopsys_dc.setup</w:t>
      </w:r>
      <w:r>
        <w:rPr>
          <w:rFonts w:hint="eastAsia"/>
        </w:rPr>
        <w:t>文件主要给出了搜索路径信息（</w:t>
      </w:r>
      <w:r>
        <w:rPr>
          <w:rFonts w:hint="eastAsia"/>
        </w:rPr>
        <w:t>search_path</w:t>
      </w:r>
      <w:r>
        <w:rPr>
          <w:rFonts w:hint="eastAsia"/>
        </w:rPr>
        <w:t>）、目标工艺库文件名（</w:t>
      </w:r>
      <w:r>
        <w:rPr>
          <w:rFonts w:hint="eastAsia"/>
        </w:rPr>
        <w:t>target_library</w:t>
      </w:r>
      <w:r>
        <w:rPr>
          <w:rFonts w:hint="eastAsia"/>
        </w:rPr>
        <w:t>）、链接库文件名（</w:t>
      </w:r>
      <w:r>
        <w:rPr>
          <w:rFonts w:hint="eastAsia"/>
        </w:rPr>
        <w:t>link_library</w:t>
      </w:r>
      <w:r>
        <w:rPr>
          <w:rFonts w:hint="eastAsia"/>
        </w:rPr>
        <w:t>），其实</w:t>
      </w:r>
      <w:r>
        <w:rPr>
          <w:rFonts w:hint="eastAsia"/>
        </w:rPr>
        <w:t>DW</w:t>
      </w:r>
      <w:r>
        <w:rPr>
          <w:rFonts w:hint="eastAsia"/>
        </w:rPr>
        <w:t>库不需要指定，</w:t>
      </w:r>
      <w:r>
        <w:rPr>
          <w:rFonts w:hint="eastAsia"/>
        </w:rPr>
        <w:t>Synopsys DC</w:t>
      </w:r>
      <w:r>
        <w:rPr>
          <w:rFonts w:hint="eastAsia"/>
        </w:rPr>
        <w:t>软件会自动加上去。</w:t>
      </w:r>
    </w:p>
    <w:p w:rsidR="00706218" w:rsidRDefault="00706218" w:rsidP="00706218">
      <w:pPr>
        <w:ind w:firstLine="480"/>
      </w:pPr>
      <w:r>
        <w:rPr>
          <w:rFonts w:hint="eastAsia"/>
        </w:rPr>
        <w:t>目标工艺库的具体信息都包含在目标工艺库文件中，我们知道我们需要指定最好和最坏工作条件，设计的环境属性，这就需要从工艺库文件中获取这些信息。</w:t>
      </w:r>
    </w:p>
    <w:p w:rsidR="00706218" w:rsidRDefault="00706218" w:rsidP="00706218">
      <w:pPr>
        <w:ind w:firstLine="480"/>
      </w:pPr>
      <w:r>
        <w:rPr>
          <w:rFonts w:hint="eastAsia"/>
        </w:rPr>
        <w:t>那么，如何来获取目标工艺库内包含的信息呢？</w:t>
      </w:r>
    </w:p>
    <w:p w:rsidR="00706218" w:rsidRDefault="00706218" w:rsidP="00706218">
      <w:pPr>
        <w:ind w:firstLine="480"/>
      </w:pPr>
      <w:r>
        <w:rPr>
          <w:rFonts w:hint="eastAsia"/>
        </w:rPr>
        <w:t>首先，我们可以从</w:t>
      </w:r>
      <w:r>
        <w:rPr>
          <w:rFonts w:hint="eastAsia"/>
        </w:rPr>
        <w:t>target_library</w:t>
      </w:r>
      <w:r>
        <w:rPr>
          <w:rFonts w:hint="eastAsia"/>
        </w:rPr>
        <w:t>变量中获取目标工艺库文件名，然后使用</w:t>
      </w:r>
      <w:r>
        <w:rPr>
          <w:rFonts w:hint="eastAsia"/>
        </w:rPr>
        <w:t>read_db</w:t>
      </w:r>
      <w:r>
        <w:rPr>
          <w:rFonts w:hint="eastAsia"/>
        </w:rPr>
        <w:t>命令读入所想查找的工艺库的具体信息，</w:t>
      </w:r>
      <w:r>
        <w:rPr>
          <w:rFonts w:hint="eastAsia"/>
        </w:rPr>
        <w:t>read_db</w:t>
      </w:r>
      <w:r>
        <w:rPr>
          <w:rFonts w:hint="eastAsia"/>
        </w:rPr>
        <w:t>命令使用格式如下：</w:t>
      </w:r>
    </w:p>
    <w:p w:rsidR="00706218" w:rsidRDefault="00706218" w:rsidP="00706218">
      <w:pPr>
        <w:pStyle w:val="a8"/>
      </w:pPr>
      <w:r>
        <w:rPr>
          <w:rFonts w:hint="eastAsia"/>
        </w:rPr>
        <w:t>read_db &lt;target library file name&gt;</w:t>
      </w:r>
    </w:p>
    <w:p w:rsidR="00706218" w:rsidRDefault="00706218" w:rsidP="00706218">
      <w:pPr>
        <w:ind w:firstLine="480"/>
      </w:pPr>
      <w:r>
        <w:rPr>
          <w:rFonts w:hint="eastAsia"/>
        </w:rPr>
        <w:t>将目标工艺库读入到内存后，使用</w:t>
      </w:r>
      <w:r>
        <w:rPr>
          <w:rFonts w:hint="eastAsia"/>
        </w:rPr>
        <w:t>list_libs</w:t>
      </w:r>
      <w:r>
        <w:rPr>
          <w:rFonts w:hint="eastAsia"/>
        </w:rPr>
        <w:t>命令查看当前读入了哪些目标工艺库，</w:t>
      </w:r>
      <w:r>
        <w:rPr>
          <w:rFonts w:hint="eastAsia"/>
        </w:rPr>
        <w:t>list_libs</w:t>
      </w:r>
      <w:r>
        <w:rPr>
          <w:rFonts w:hint="eastAsia"/>
        </w:rPr>
        <w:t>命令的结果中显示了读入的目标工艺库的名字，通过目标工艺库名使用</w:t>
      </w:r>
      <w:r>
        <w:rPr>
          <w:rFonts w:hint="eastAsia"/>
        </w:rPr>
        <w:t>report_lib</w:t>
      </w:r>
      <w:r>
        <w:rPr>
          <w:rFonts w:hint="eastAsia"/>
        </w:rPr>
        <w:t>命令获取该目标工艺库的详细信息，由于信息一般会分为很多页，所以建议使用</w:t>
      </w:r>
      <w:r>
        <w:rPr>
          <w:rFonts w:hint="eastAsia"/>
        </w:rPr>
        <w:t>redirect</w:t>
      </w:r>
      <w:r>
        <w:rPr>
          <w:rFonts w:hint="eastAsia"/>
        </w:rPr>
        <w:t>命令将</w:t>
      </w:r>
      <w:r>
        <w:rPr>
          <w:rFonts w:hint="eastAsia"/>
        </w:rPr>
        <w:t>report_lib</w:t>
      </w:r>
      <w:r>
        <w:rPr>
          <w:rFonts w:hint="eastAsia"/>
        </w:rPr>
        <w:t>命令输出的结果写入一个文本文件中以方便查阅。</w:t>
      </w:r>
    </w:p>
    <w:p w:rsidR="00706218" w:rsidRDefault="00706218" w:rsidP="00401251">
      <w:pPr>
        <w:pStyle w:val="a8"/>
      </w:pPr>
      <w:r>
        <w:rPr>
          <w:rFonts w:hint="eastAsia"/>
        </w:rPr>
        <w:t>list_libs</w:t>
      </w:r>
    </w:p>
    <w:p w:rsidR="00706218" w:rsidRDefault="00706218" w:rsidP="00401251">
      <w:pPr>
        <w:pStyle w:val="a8"/>
      </w:pPr>
      <w:r>
        <w:rPr>
          <w:rFonts w:hint="eastAsia"/>
        </w:rPr>
        <w:t>report_lib &lt;target library name&gt;</w:t>
      </w:r>
    </w:p>
    <w:p w:rsidR="00706218" w:rsidRDefault="00706218" w:rsidP="00401251">
      <w:pPr>
        <w:pStyle w:val="a8"/>
      </w:pPr>
      <w:r>
        <w:rPr>
          <w:rFonts w:hint="eastAsia"/>
        </w:rPr>
        <w:t xml:space="preserve">redirect </w:t>
      </w:r>
      <w:r>
        <w:t>–</w:t>
      </w:r>
      <w:r>
        <w:rPr>
          <w:rFonts w:hint="eastAsia"/>
        </w:rPr>
        <w:t>file lib.rpt {report_lib &lt;target library name&gt;}</w:t>
      </w:r>
    </w:p>
    <w:p w:rsidR="00401251" w:rsidRDefault="00401251" w:rsidP="00401251">
      <w:pPr>
        <w:ind w:firstLine="480"/>
      </w:pPr>
      <w:r>
        <w:rPr>
          <w:rFonts w:hint="eastAsia"/>
        </w:rPr>
        <w:lastRenderedPageBreak/>
        <w:t>注意：</w:t>
      </w:r>
      <w:r>
        <w:rPr>
          <w:rFonts w:hint="eastAsia"/>
        </w:rPr>
        <w:t>report_lib</w:t>
      </w:r>
      <w:r>
        <w:rPr>
          <w:rFonts w:hint="eastAsia"/>
        </w:rPr>
        <w:t>命令使用的是目标工艺名，前面</w:t>
      </w:r>
      <w:r>
        <w:rPr>
          <w:rFonts w:hint="eastAsia"/>
        </w:rPr>
        <w:t>read_db</w:t>
      </w:r>
      <w:r>
        <w:rPr>
          <w:rFonts w:hint="eastAsia"/>
        </w:rPr>
        <w:t>命令使用的是目标工艺文件名。</w:t>
      </w:r>
    </w:p>
    <w:p w:rsidR="00706218" w:rsidRDefault="0058725F" w:rsidP="0058725F">
      <w:pPr>
        <w:pStyle w:val="1"/>
      </w:pPr>
      <w:r>
        <w:rPr>
          <w:rFonts w:hint="eastAsia"/>
        </w:rPr>
        <w:t>对设计周边环境的描述</w:t>
      </w:r>
    </w:p>
    <w:p w:rsidR="00BB1074" w:rsidRPr="00BB1074" w:rsidRDefault="002178DB" w:rsidP="00BB1074">
      <w:pPr>
        <w:ind w:firstLineChars="83" w:firstLine="199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05.25pt">
            <v:imagedata r:id="rId9" o:title=""/>
          </v:shape>
        </w:pict>
      </w:r>
    </w:p>
    <w:p w:rsidR="00BB1074" w:rsidRDefault="0058725F" w:rsidP="00BB1074">
      <w:pPr>
        <w:pStyle w:val="2"/>
      </w:pPr>
      <w:r>
        <w:rPr>
          <w:rFonts w:hint="eastAsia"/>
        </w:rPr>
        <w:t>输出容性负载的指定</w:t>
      </w:r>
    </w:p>
    <w:p w:rsidR="00BB1074" w:rsidRDefault="002178DB" w:rsidP="00BB1074">
      <w:pPr>
        <w:ind w:firstLine="480"/>
        <w:jc w:val="center"/>
      </w:pPr>
      <w:r>
        <w:pict>
          <v:shape id="_x0000_i1026" type="#_x0000_t75" style="width:414.7pt;height:105.65pt">
            <v:imagedata r:id="rId10" o:title=""/>
          </v:shape>
        </w:pict>
      </w:r>
    </w:p>
    <w:p w:rsidR="002F0713" w:rsidRDefault="00B20D51" w:rsidP="002F0713">
      <w:pPr>
        <w:ind w:firstLine="480"/>
      </w:pPr>
      <w:r>
        <w:rPr>
          <w:rFonts w:hint="eastAsia"/>
        </w:rPr>
        <w:t>为了精确计算输出端口的时序</w:t>
      </w:r>
      <w:r w:rsidR="002F0713">
        <w:rPr>
          <w:rFonts w:hint="eastAsia"/>
        </w:rPr>
        <w:t>，</w:t>
      </w:r>
      <w:r w:rsidR="002F0713">
        <w:rPr>
          <w:rFonts w:hint="eastAsia"/>
        </w:rPr>
        <w:t>DC</w:t>
      </w:r>
      <w:r w:rsidR="002F0713">
        <w:rPr>
          <w:rFonts w:hint="eastAsia"/>
        </w:rPr>
        <w:t>需要知道输出端口驱动的总的容性负载的大小。</w:t>
      </w:r>
    </w:p>
    <w:p w:rsidR="00727EE0" w:rsidRDefault="002F0713" w:rsidP="00727EE0">
      <w:pPr>
        <w:ind w:firstLine="480"/>
      </w:pPr>
      <w:r>
        <w:rPr>
          <w:rFonts w:hint="eastAsia"/>
        </w:rPr>
        <w:t>用户可以使用</w:t>
      </w:r>
      <w:r w:rsidRPr="00727EE0">
        <w:rPr>
          <w:rStyle w:val="Char3"/>
          <w:rFonts w:hint="eastAsia"/>
        </w:rPr>
        <w:t>set_load</w:t>
      </w:r>
      <w:r>
        <w:rPr>
          <w:rFonts w:hint="eastAsia"/>
        </w:rPr>
        <w:t>命令指定输出端口驱动的电容大小。需要注意的是，在默认情况下，即用户不指定输出端口驱动电容大小时，</w:t>
      </w:r>
      <w:r>
        <w:rPr>
          <w:rFonts w:hint="eastAsia"/>
        </w:rPr>
        <w:t>DC</w:t>
      </w:r>
      <w:r>
        <w:rPr>
          <w:rFonts w:hint="eastAsia"/>
        </w:rPr>
        <w:t>认为输出端口的负载为</w:t>
      </w:r>
      <w:r>
        <w:rPr>
          <w:rFonts w:hint="eastAsia"/>
        </w:rPr>
        <w:t>0</w:t>
      </w:r>
      <w:r>
        <w:rPr>
          <w:rFonts w:hint="eastAsia"/>
        </w:rPr>
        <w:t>。下面几个例子介绍</w:t>
      </w:r>
      <w:r w:rsidRPr="009935E1">
        <w:rPr>
          <w:rStyle w:val="Char3"/>
          <w:rFonts w:hint="eastAsia"/>
        </w:rPr>
        <w:t>set_load</w:t>
      </w:r>
      <w:r>
        <w:rPr>
          <w:rFonts w:hint="eastAsia"/>
        </w:rPr>
        <w:t>命令的使用方法。</w:t>
      </w:r>
    </w:p>
    <w:p w:rsidR="00727EE0" w:rsidRDefault="00727EE0" w:rsidP="00727EE0">
      <w:pPr>
        <w:ind w:firstLine="48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：直接指定输出端口所驱动的电容值：</w:t>
      </w:r>
    </w:p>
    <w:p w:rsidR="00727EE0" w:rsidRDefault="002178DB" w:rsidP="00727EE0">
      <w:pPr>
        <w:ind w:firstLineChars="0" w:firstLine="0"/>
      </w:pPr>
      <w:r>
        <w:lastRenderedPageBreak/>
        <w:pict>
          <v:shape id="_x0000_i1027" type="#_x0000_t75" style="width:414.7pt;height:88.35pt">
            <v:imagedata r:id="rId11" o:title=""/>
          </v:shape>
        </w:pict>
      </w:r>
    </w:p>
    <w:p w:rsidR="00727EE0" w:rsidRDefault="00727EE0" w:rsidP="00727EE0">
      <w:pPr>
        <w:ind w:firstLine="48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：指定输出端口驱动的负载为工艺库中某个单元的某个输入</w:t>
      </w:r>
      <w:r>
        <w:rPr>
          <w:rFonts w:hint="eastAsia"/>
        </w:rPr>
        <w:t>pin</w:t>
      </w:r>
      <w:r>
        <w:rPr>
          <w:rFonts w:hint="eastAsia"/>
        </w:rPr>
        <w:t>。</w:t>
      </w:r>
    </w:p>
    <w:p w:rsidR="00727EE0" w:rsidRDefault="00727EE0" w:rsidP="004656AD">
      <w:pPr>
        <w:ind w:firstLine="480"/>
      </w:pPr>
      <w:r>
        <w:rPr>
          <w:rFonts w:hint="eastAsia"/>
        </w:rPr>
        <w:t>命令格式为：</w:t>
      </w:r>
      <w:r w:rsidRPr="004656AD">
        <w:rPr>
          <w:rStyle w:val="Char3"/>
          <w:rFonts w:hint="eastAsia"/>
        </w:rPr>
        <w:t>set_load load_of lib/cell/pin [get_ports OUT1]</w:t>
      </w:r>
    </w:p>
    <w:p w:rsidR="00727EE0" w:rsidRDefault="002178DB" w:rsidP="00727EE0">
      <w:pPr>
        <w:ind w:firstLine="480"/>
      </w:pPr>
      <w:r>
        <w:pict>
          <v:shape id="_x0000_i1028" type="#_x0000_t75" style="width:415.15pt;height:164.1pt">
            <v:imagedata r:id="rId12" o:title=""/>
          </v:shape>
        </w:pict>
      </w:r>
    </w:p>
    <w:p w:rsidR="003247D2" w:rsidRPr="003247D2" w:rsidRDefault="00FD4230" w:rsidP="003247D2">
      <w:pPr>
        <w:pStyle w:val="2"/>
      </w:pPr>
      <w:r>
        <w:rPr>
          <w:rFonts w:hint="eastAsia"/>
        </w:rPr>
        <w:t>指定驱动输入端口的外部驱动强度</w:t>
      </w:r>
    </w:p>
    <w:p w:rsidR="00603E2F" w:rsidRDefault="00603E2F" w:rsidP="00603E2F">
      <w:pPr>
        <w:ind w:firstLine="480"/>
      </w:pPr>
      <w:r>
        <w:rPr>
          <w:rFonts w:hint="eastAsia"/>
        </w:rPr>
        <w:t>为了精确计算输入端口电路的时序，</w:t>
      </w:r>
      <w:r>
        <w:rPr>
          <w:rFonts w:hint="eastAsia"/>
        </w:rPr>
        <w:t>DC</w:t>
      </w:r>
      <w:r>
        <w:rPr>
          <w:rFonts w:hint="eastAsia"/>
        </w:rPr>
        <w:t>需要知道输入信号到达输入端口时的</w:t>
      </w:r>
      <w:r>
        <w:rPr>
          <w:rFonts w:hint="eastAsia"/>
        </w:rPr>
        <w:t>transition time</w:t>
      </w:r>
      <w:r>
        <w:rPr>
          <w:rFonts w:hint="eastAsia"/>
        </w:rPr>
        <w:t>。</w:t>
      </w:r>
    </w:p>
    <w:p w:rsidR="003247D2" w:rsidRDefault="002178DB" w:rsidP="003247D2">
      <w:pPr>
        <w:ind w:firstLineChars="0" w:firstLine="0"/>
        <w:jc w:val="center"/>
      </w:pPr>
      <w:r>
        <w:pict>
          <v:shape id="_x0000_i1029" type="#_x0000_t75" style="width:415.15pt;height:113.6pt">
            <v:imagedata r:id="rId13" o:title=""/>
          </v:shape>
        </w:pict>
      </w:r>
    </w:p>
    <w:p w:rsidR="006517B4" w:rsidRDefault="006517B4" w:rsidP="00603E2F">
      <w:pPr>
        <w:ind w:firstLine="480"/>
      </w:pPr>
      <w:r>
        <w:rPr>
          <w:rFonts w:hint="eastAsia"/>
        </w:rPr>
        <w:t>用户可以使用</w:t>
      </w:r>
      <w:r w:rsidRPr="006517B4">
        <w:rPr>
          <w:rStyle w:val="Char3"/>
          <w:rFonts w:hint="eastAsia"/>
        </w:rPr>
        <w:t>set_driving_cell</w:t>
      </w:r>
      <w:r>
        <w:rPr>
          <w:rFonts w:hint="eastAsia"/>
        </w:rPr>
        <w:t>命令来指定一个实际的外部单元来驱动输入端口。默认情况，</w:t>
      </w:r>
      <w:r>
        <w:rPr>
          <w:rFonts w:hint="eastAsia"/>
        </w:rPr>
        <w:t>DC</w:t>
      </w:r>
      <w:r>
        <w:rPr>
          <w:rFonts w:hint="eastAsia"/>
        </w:rPr>
        <w:t>认为输入端口处的信号的</w:t>
      </w:r>
      <w:r>
        <w:rPr>
          <w:rFonts w:hint="eastAsia"/>
        </w:rPr>
        <w:t>transition time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。在标准单元库中选取一个单元来驱动输入端口，</w:t>
      </w:r>
      <w:r>
        <w:rPr>
          <w:rFonts w:hint="eastAsia"/>
        </w:rPr>
        <w:t>DC</w:t>
      </w:r>
      <w:r>
        <w:rPr>
          <w:rFonts w:hint="eastAsia"/>
        </w:rPr>
        <w:t>将会根据这个驱动单元计算出对应的达到输入端口的信号的</w:t>
      </w:r>
      <w:r>
        <w:rPr>
          <w:rFonts w:hint="eastAsia"/>
        </w:rPr>
        <w:t>transition time</w:t>
      </w:r>
      <w:r>
        <w:rPr>
          <w:rFonts w:hint="eastAsia"/>
        </w:rPr>
        <w:t>。如下面的例子中所述</w:t>
      </w:r>
      <w:r w:rsidR="003247D2">
        <w:rPr>
          <w:rFonts w:hint="eastAsia"/>
        </w:rPr>
        <w:t>：</w:t>
      </w:r>
    </w:p>
    <w:p w:rsidR="003247D2" w:rsidRDefault="002178DB" w:rsidP="006A5DE1">
      <w:pPr>
        <w:ind w:firstLineChars="0" w:firstLine="0"/>
      </w:pPr>
      <w:r>
        <w:lastRenderedPageBreak/>
        <w:pict>
          <v:shape id="_x0000_i1030" type="#_x0000_t75" style="width:415.15pt;height:294.1pt">
            <v:imagedata r:id="rId14" o:title=""/>
          </v:shape>
        </w:pict>
      </w:r>
    </w:p>
    <w:p w:rsidR="006A5DE1" w:rsidRDefault="006A5DE1" w:rsidP="006A5DE1">
      <w:pPr>
        <w:pStyle w:val="2"/>
      </w:pPr>
      <w:r>
        <w:rPr>
          <w:rFonts w:hint="eastAsia"/>
        </w:rPr>
        <w:t>指定设计的工作条件</w:t>
      </w:r>
    </w:p>
    <w:p w:rsidR="006A5DE1" w:rsidRDefault="006A5DE1" w:rsidP="006A5DE1">
      <w:pPr>
        <w:ind w:firstLine="480"/>
      </w:pPr>
      <w:r>
        <w:rPr>
          <w:rFonts w:hint="eastAsia"/>
        </w:rPr>
        <w:t>这里的工作条件是指温度范围、电源电压范围和工艺偏差范围。</w:t>
      </w:r>
      <w:r w:rsidR="00F5524F">
        <w:rPr>
          <w:rFonts w:hint="eastAsia"/>
        </w:rPr>
        <w:t>温度越低，延迟越小；电压越高，延迟越小；工艺越小，延迟越小。</w:t>
      </w:r>
    </w:p>
    <w:p w:rsidR="00A5107B" w:rsidRDefault="00A5107B" w:rsidP="006A5DE1">
      <w:pPr>
        <w:ind w:firstLine="480"/>
      </w:pPr>
      <w:r>
        <w:rPr>
          <w:rFonts w:hint="eastAsia"/>
        </w:rPr>
        <w:t>通过</w:t>
      </w:r>
      <w:r w:rsidRPr="00A5107B">
        <w:rPr>
          <w:rStyle w:val="Char3"/>
          <w:rFonts w:hint="eastAsia"/>
        </w:rPr>
        <w:t>set_operating_conditions</w:t>
      </w:r>
      <w:r>
        <w:rPr>
          <w:rFonts w:hint="eastAsia"/>
        </w:rPr>
        <w:t>命令来指定工作条件。</w:t>
      </w:r>
      <w:r w:rsidR="00A615A1">
        <w:rPr>
          <w:rFonts w:hint="eastAsia"/>
        </w:rPr>
        <w:t>DC</w:t>
      </w:r>
      <w:r w:rsidR="00A615A1">
        <w:rPr>
          <w:rFonts w:hint="eastAsia"/>
        </w:rPr>
        <w:t>不会为设计指定默认的工作条件，需要用户手动指定。工艺厂商提供的工作条件可以通过</w:t>
      </w:r>
      <w:r w:rsidR="00A615A1">
        <w:rPr>
          <w:rFonts w:hint="eastAsia"/>
        </w:rPr>
        <w:t>report_lib lib_name</w:t>
      </w:r>
      <w:r w:rsidR="00A615A1">
        <w:rPr>
          <w:rFonts w:hint="eastAsia"/>
        </w:rPr>
        <w:t>来查看。下面这个例子介绍了如何指定工作条件。</w:t>
      </w:r>
    </w:p>
    <w:p w:rsidR="00A615A1" w:rsidRDefault="002178DB" w:rsidP="00A615A1">
      <w:pPr>
        <w:ind w:firstLineChars="83" w:firstLine="199"/>
        <w:jc w:val="center"/>
      </w:pPr>
      <w:r>
        <w:pict>
          <v:shape id="_x0000_i1031" type="#_x0000_t75" style="width:415.15pt;height:201.95pt">
            <v:imagedata r:id="rId15" o:title=""/>
          </v:shape>
        </w:pict>
      </w:r>
    </w:p>
    <w:p w:rsidR="00A615A1" w:rsidRDefault="00A615A1" w:rsidP="006A5DE1">
      <w:pPr>
        <w:ind w:firstLine="480"/>
      </w:pPr>
      <w:r>
        <w:rPr>
          <w:rFonts w:hint="eastAsia"/>
        </w:rPr>
        <w:t>工艺厂商可能会提供多个工艺库，这些工艺库分别定义：</w:t>
      </w:r>
    </w:p>
    <w:p w:rsidR="00A615A1" w:rsidRDefault="00A615A1" w:rsidP="00A615A1">
      <w:pPr>
        <w:numPr>
          <w:ilvl w:val="0"/>
          <w:numId w:val="19"/>
        </w:numPr>
        <w:ind w:firstLineChars="0"/>
      </w:pPr>
      <w:r>
        <w:rPr>
          <w:rFonts w:hint="eastAsia"/>
        </w:rPr>
        <w:t>最好情况的工作条件和最坏情况的工作条件；</w:t>
      </w:r>
    </w:p>
    <w:p w:rsidR="00A615A1" w:rsidRDefault="00A615A1" w:rsidP="00A615A1">
      <w:pPr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最乐观的</w:t>
      </w:r>
      <w:r>
        <w:rPr>
          <w:rFonts w:hint="eastAsia"/>
        </w:rPr>
        <w:t>WLM</w:t>
      </w:r>
      <w:r>
        <w:rPr>
          <w:rFonts w:hint="eastAsia"/>
        </w:rPr>
        <w:t>和最悲观的</w:t>
      </w:r>
      <w:r>
        <w:rPr>
          <w:rFonts w:hint="eastAsia"/>
        </w:rPr>
        <w:t>WLM</w:t>
      </w:r>
      <w:r>
        <w:rPr>
          <w:rFonts w:hint="eastAsia"/>
        </w:rPr>
        <w:t>；</w:t>
      </w:r>
    </w:p>
    <w:p w:rsidR="00A615A1" w:rsidRDefault="00A615A1" w:rsidP="00A615A1">
      <w:pPr>
        <w:numPr>
          <w:ilvl w:val="0"/>
          <w:numId w:val="19"/>
        </w:numPr>
        <w:ind w:firstLineChars="0"/>
      </w:pPr>
      <w:r>
        <w:rPr>
          <w:rFonts w:hint="eastAsia"/>
        </w:rPr>
        <w:t>最小时序延迟和最大时序延迟。</w:t>
      </w:r>
    </w:p>
    <w:p w:rsidR="00C42117" w:rsidRDefault="00C42117" w:rsidP="00C42117">
      <w:pPr>
        <w:ind w:firstLine="480"/>
      </w:pPr>
      <w:r>
        <w:rPr>
          <w:rFonts w:hint="eastAsia"/>
        </w:rPr>
        <w:t>因此可以同时指定最好和最坏情况的工作条件和工艺库。如下面的例子中所述。</w:t>
      </w:r>
    </w:p>
    <w:p w:rsidR="00C42117" w:rsidRDefault="002178DB" w:rsidP="00C42117">
      <w:pPr>
        <w:ind w:firstLineChars="0" w:firstLine="0"/>
      </w:pPr>
      <w:r>
        <w:pict>
          <v:shape id="_x0000_i1032" type="#_x0000_t75" style="width:415.15pt;height:96.3pt">
            <v:imagedata r:id="rId16" o:title=""/>
          </v:shape>
        </w:pict>
      </w:r>
    </w:p>
    <w:p w:rsidR="00C42117" w:rsidRDefault="005C012D" w:rsidP="005C012D">
      <w:pPr>
        <w:pStyle w:val="2"/>
      </w:pPr>
      <w:r>
        <w:rPr>
          <w:rFonts w:hint="eastAsia"/>
        </w:rPr>
        <w:t>指定连线的延迟模型</w:t>
      </w:r>
    </w:p>
    <w:p w:rsidR="005C012D" w:rsidRDefault="00026E53" w:rsidP="005C012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layout</w:t>
      </w:r>
      <w:r>
        <w:rPr>
          <w:rFonts w:hint="eastAsia"/>
        </w:rPr>
        <w:t>之前，该怎么估计连线的</w:t>
      </w:r>
      <w:r>
        <w:rPr>
          <w:rFonts w:hint="eastAsia"/>
        </w:rPr>
        <w:t>RC</w:t>
      </w:r>
      <w:r>
        <w:rPr>
          <w:rFonts w:hint="eastAsia"/>
        </w:rPr>
        <w:t>延迟呢？</w:t>
      </w:r>
    </w:p>
    <w:p w:rsidR="00026E53" w:rsidRDefault="002178DB" w:rsidP="00026E53">
      <w:pPr>
        <w:ind w:firstLineChars="0" w:firstLine="0"/>
        <w:jc w:val="center"/>
      </w:pPr>
      <w:r>
        <w:pict>
          <v:shape id="_x0000_i1033" type="#_x0000_t75" style="width:415.15pt;height:251.05pt">
            <v:imagedata r:id="rId17" o:title=""/>
          </v:shape>
        </w:pict>
      </w:r>
    </w:p>
    <w:p w:rsidR="00026E53" w:rsidRDefault="00026E53" w:rsidP="005C012D">
      <w:pPr>
        <w:ind w:firstLine="480"/>
        <w:rPr>
          <w:rFonts w:hint="eastAsia"/>
        </w:rPr>
      </w:pPr>
    </w:p>
    <w:p w:rsidR="001F46BE" w:rsidRDefault="002178DB" w:rsidP="001F46BE">
      <w:pPr>
        <w:ind w:firstLine="480"/>
        <w:rPr>
          <w:rFonts w:hint="eastAsia"/>
        </w:rPr>
      </w:pPr>
      <w:r>
        <w:rPr>
          <w:rFonts w:hint="eastAsia"/>
        </w:rPr>
        <w:t>对于一个</w:t>
      </w:r>
      <w:r>
        <w:rPr>
          <w:rFonts w:hint="eastAsia"/>
        </w:rPr>
        <w:t>balanced clock tree</w:t>
      </w:r>
      <w:r>
        <w:rPr>
          <w:rFonts w:hint="eastAsia"/>
        </w:rPr>
        <w:t>（</w:t>
      </w:r>
      <w:r>
        <w:rPr>
          <w:rFonts w:hint="eastAsia"/>
        </w:rPr>
        <w:t>e.g. 3 levels</w:t>
      </w:r>
      <w:r>
        <w:rPr>
          <w:rFonts w:hint="eastAsia"/>
        </w:rPr>
        <w:t>），第一</w:t>
      </w:r>
      <w:r>
        <w:rPr>
          <w:rFonts w:hint="eastAsia"/>
        </w:rPr>
        <w:t>level</w:t>
      </w:r>
      <w:r>
        <w:rPr>
          <w:rFonts w:hint="eastAsia"/>
        </w:rPr>
        <w:t>通常是一个由</w:t>
      </w:r>
      <w:r>
        <w:rPr>
          <w:rFonts w:hint="eastAsia"/>
        </w:rPr>
        <w:t>pad</w:t>
      </w:r>
      <w:r>
        <w:rPr>
          <w:rFonts w:hint="eastAsia"/>
        </w:rPr>
        <w:t>驱动的</w:t>
      </w:r>
      <w:r>
        <w:rPr>
          <w:rFonts w:hint="eastAsia"/>
        </w:rPr>
        <w:t>buffer</w:t>
      </w:r>
      <w:r>
        <w:rPr>
          <w:rFonts w:hint="eastAsia"/>
        </w:rPr>
        <w:t>。为了减小</w:t>
      </w:r>
      <w:r>
        <w:rPr>
          <w:rFonts w:hint="eastAsia"/>
        </w:rPr>
        <w:t>clock skew</w:t>
      </w:r>
      <w:r>
        <w:rPr>
          <w:rFonts w:hint="eastAsia"/>
        </w:rPr>
        <w:t>，第一</w:t>
      </w:r>
      <w:r>
        <w:rPr>
          <w:rFonts w:hint="eastAsia"/>
        </w:rPr>
        <w:t>level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通常被放置在芯片的中心位置附近。</w:t>
      </w:r>
      <w:r w:rsidR="00361E4C">
        <w:rPr>
          <w:rFonts w:hint="eastAsia"/>
        </w:rPr>
        <w:t>这样摆放的好处是：第一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到第二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的连线长度相等。这样就形成了一个环形的结构，第一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在环的中心。第三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围绕着第二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。这样，第一、第二、第三</w:t>
      </w:r>
      <w:r w:rsidR="00361E4C">
        <w:rPr>
          <w:rFonts w:hint="eastAsia"/>
        </w:rPr>
        <w:t>level</w:t>
      </w:r>
      <w:r w:rsidR="00361E4C">
        <w:rPr>
          <w:rFonts w:hint="eastAsia"/>
        </w:rPr>
        <w:t>之间距离最短。但是，这样做也会带来一个问题，第一</w:t>
      </w:r>
      <w:r w:rsidR="00361E4C">
        <w:rPr>
          <w:rFonts w:hint="eastAsia"/>
        </w:rPr>
        <w:t>level</w:t>
      </w:r>
      <w:r w:rsidR="00361E4C">
        <w:rPr>
          <w:rFonts w:hint="eastAsia"/>
        </w:rPr>
        <w:t>的</w:t>
      </w:r>
      <w:r w:rsidR="00361E4C">
        <w:rPr>
          <w:rFonts w:hint="eastAsia"/>
        </w:rPr>
        <w:t>buffer</w:t>
      </w:r>
      <w:r w:rsidR="00361E4C">
        <w:rPr>
          <w:rFonts w:hint="eastAsia"/>
        </w:rPr>
        <w:t>摆放的位置离</w:t>
      </w:r>
      <w:r w:rsidR="00361E4C">
        <w:rPr>
          <w:rFonts w:hint="eastAsia"/>
        </w:rPr>
        <w:t>pad</w:t>
      </w:r>
      <w:r w:rsidR="00361E4C">
        <w:rPr>
          <w:rFonts w:hint="eastAsia"/>
        </w:rPr>
        <w:t>很远。</w:t>
      </w:r>
      <w:r w:rsidR="005C53A7">
        <w:rPr>
          <w:rFonts w:hint="eastAsia"/>
        </w:rPr>
        <w:t>如果使用最小线宽的连线连接</w:t>
      </w:r>
      <w:r w:rsidR="005C53A7">
        <w:rPr>
          <w:rFonts w:hint="eastAsia"/>
        </w:rPr>
        <w:t>pad</w:t>
      </w:r>
      <w:r w:rsidR="005C53A7">
        <w:rPr>
          <w:rFonts w:hint="eastAsia"/>
        </w:rPr>
        <w:t>到第一</w:t>
      </w:r>
      <w:r w:rsidR="005C53A7">
        <w:rPr>
          <w:rFonts w:hint="eastAsia"/>
        </w:rPr>
        <w:t>level</w:t>
      </w:r>
      <w:r w:rsidR="005C53A7">
        <w:rPr>
          <w:rFonts w:hint="eastAsia"/>
        </w:rPr>
        <w:t>的</w:t>
      </w:r>
      <w:r w:rsidR="005C53A7">
        <w:rPr>
          <w:rFonts w:hint="eastAsia"/>
        </w:rPr>
        <w:t>buffer</w:t>
      </w:r>
      <w:r w:rsidR="005C53A7">
        <w:rPr>
          <w:rFonts w:hint="eastAsia"/>
        </w:rPr>
        <w:t>，会带来一个较大的</w:t>
      </w:r>
      <w:r w:rsidR="005C53A7">
        <w:rPr>
          <w:rFonts w:hint="eastAsia"/>
        </w:rPr>
        <w:t>RC</w:t>
      </w:r>
      <w:r w:rsidR="005C53A7">
        <w:rPr>
          <w:rFonts w:hint="eastAsia"/>
        </w:rPr>
        <w:t>延迟，从而影响到</w:t>
      </w:r>
      <w:r w:rsidR="005C53A7">
        <w:rPr>
          <w:rFonts w:hint="eastAsia"/>
        </w:rPr>
        <w:t>clock latency</w:t>
      </w:r>
      <w:r w:rsidR="005C53A7">
        <w:rPr>
          <w:rFonts w:hint="eastAsia"/>
        </w:rPr>
        <w:t>。因此，很有必要将</w:t>
      </w:r>
      <w:r w:rsidR="005C53A7">
        <w:rPr>
          <w:rFonts w:hint="eastAsia"/>
        </w:rPr>
        <w:t>pad</w:t>
      </w:r>
      <w:r w:rsidR="005C53A7">
        <w:rPr>
          <w:rFonts w:hint="eastAsia"/>
        </w:rPr>
        <w:t>到第一</w:t>
      </w:r>
      <w:r w:rsidR="005C53A7">
        <w:rPr>
          <w:rFonts w:hint="eastAsia"/>
        </w:rPr>
        <w:t>level</w:t>
      </w:r>
      <w:r w:rsidR="005C53A7">
        <w:rPr>
          <w:rFonts w:hint="eastAsia"/>
        </w:rPr>
        <w:t>的</w:t>
      </w:r>
      <w:r w:rsidR="005C53A7">
        <w:rPr>
          <w:rFonts w:hint="eastAsia"/>
        </w:rPr>
        <w:t>buffer</w:t>
      </w:r>
      <w:r w:rsidR="005C53A7">
        <w:rPr>
          <w:rFonts w:hint="eastAsia"/>
        </w:rPr>
        <w:t>的输入的连线加宽，从而降低连线的电阻，从而降低总体延迟。取决于设计的规模和</w:t>
      </w:r>
      <w:r w:rsidR="005C53A7">
        <w:rPr>
          <w:rFonts w:hint="eastAsia"/>
        </w:rPr>
        <w:t>level</w:t>
      </w:r>
      <w:r w:rsidR="005C53A7">
        <w:rPr>
          <w:rFonts w:hint="eastAsia"/>
        </w:rPr>
        <w:t>的数量，用户可能在其他</w:t>
      </w:r>
      <w:r w:rsidR="005C53A7">
        <w:rPr>
          <w:rFonts w:hint="eastAsia"/>
        </w:rPr>
        <w:t>level</w:t>
      </w:r>
      <w:r w:rsidR="005C53A7">
        <w:rPr>
          <w:rFonts w:hint="eastAsia"/>
        </w:rPr>
        <w:t>上执行加宽连线的操作。</w:t>
      </w:r>
    </w:p>
    <w:p w:rsidR="001F46BE" w:rsidRDefault="001F46BE" w:rsidP="001F46BE">
      <w:pPr>
        <w:ind w:firstLine="480"/>
        <w:rPr>
          <w:rFonts w:hint="eastAsia"/>
        </w:rPr>
      </w:pPr>
      <w:r>
        <w:rPr>
          <w:rFonts w:hint="eastAsia"/>
        </w:rPr>
        <w:lastRenderedPageBreak/>
        <w:t>为了最小化</w:t>
      </w:r>
      <w:r>
        <w:rPr>
          <w:rFonts w:hint="eastAsia"/>
        </w:rPr>
        <w:t>clock skew</w:t>
      </w:r>
      <w:r>
        <w:rPr>
          <w:rFonts w:hint="eastAsia"/>
        </w:rPr>
        <w:t>，</w:t>
      </w:r>
      <w:r w:rsidR="00E27BB4">
        <w:rPr>
          <w:rFonts w:hint="eastAsia"/>
        </w:rPr>
        <w:t>layout</w:t>
      </w:r>
      <w:r w:rsidR="00E27BB4">
        <w:rPr>
          <w:rFonts w:hint="eastAsia"/>
        </w:rPr>
        <w:t>工具应该具备在时钟树任意一级抽取信号的能力。</w:t>
      </w:r>
      <w:r w:rsidR="00520660">
        <w:rPr>
          <w:rFonts w:hint="eastAsia"/>
        </w:rPr>
        <w:t>这一点对于包含</w:t>
      </w:r>
      <w:r w:rsidR="00520660">
        <w:rPr>
          <w:rFonts w:hint="eastAsia"/>
        </w:rPr>
        <w:t>gated clock</w:t>
      </w:r>
      <w:r w:rsidR="00520660">
        <w:rPr>
          <w:rFonts w:hint="eastAsia"/>
        </w:rPr>
        <w:t>的设计十分重要。如果同一个时钟还同时用于</w:t>
      </w:r>
      <w:r w:rsidR="00520660">
        <w:rPr>
          <w:rFonts w:hint="eastAsia"/>
        </w:rPr>
        <w:t>ungated flip-flops</w:t>
      </w:r>
      <w:r w:rsidR="00520660">
        <w:rPr>
          <w:rFonts w:hint="eastAsia"/>
        </w:rPr>
        <w:t>，那么</w:t>
      </w:r>
      <w:r w:rsidR="00520660">
        <w:rPr>
          <w:rFonts w:hint="eastAsia"/>
        </w:rPr>
        <w:t>gated flip-flops</w:t>
      </w:r>
      <w:r w:rsidR="00520660">
        <w:rPr>
          <w:rFonts w:hint="eastAsia"/>
        </w:rPr>
        <w:t>和</w:t>
      </w:r>
      <w:r w:rsidR="00520660">
        <w:rPr>
          <w:rFonts w:hint="eastAsia"/>
        </w:rPr>
        <w:t>ungated flip-flops</w:t>
      </w:r>
      <w:r w:rsidR="00520660">
        <w:rPr>
          <w:rFonts w:hint="eastAsia"/>
        </w:rPr>
        <w:t>之前的</w:t>
      </w:r>
      <w:r w:rsidR="00520660">
        <w:rPr>
          <w:rFonts w:hint="eastAsia"/>
        </w:rPr>
        <w:t>clock skew</w:t>
      </w:r>
      <w:r w:rsidR="00520660">
        <w:rPr>
          <w:rFonts w:hint="eastAsia"/>
        </w:rPr>
        <w:t>因为</w:t>
      </w:r>
      <w:r w:rsidR="00520660">
        <w:rPr>
          <w:rFonts w:hint="eastAsia"/>
        </w:rPr>
        <w:t>gated clock</w:t>
      </w:r>
      <w:r w:rsidR="00520660">
        <w:rPr>
          <w:rFonts w:hint="eastAsia"/>
        </w:rPr>
        <w:t>引入的延迟将会增大。如下图所示，从图中可以看出，到达</w:t>
      </w:r>
      <w:r w:rsidR="00520660">
        <w:rPr>
          <w:rFonts w:hint="eastAsia"/>
        </w:rPr>
        <w:t>gated flip-flops</w:t>
      </w:r>
      <w:r w:rsidR="00520660">
        <w:rPr>
          <w:rFonts w:hint="eastAsia"/>
        </w:rPr>
        <w:t>的时钟经过的延迟比到达</w:t>
      </w:r>
      <w:r w:rsidR="00520660">
        <w:rPr>
          <w:rFonts w:hint="eastAsia"/>
        </w:rPr>
        <w:t>ungated flip-flops</w:t>
      </w:r>
      <w:r w:rsidR="00520660">
        <w:rPr>
          <w:rFonts w:hint="eastAsia"/>
        </w:rPr>
        <w:t>的时钟经过的延迟多了一级延迟。因此，如果从时钟树的上一级中抽取时钟信号给</w:t>
      </w:r>
      <w:r w:rsidR="00520660">
        <w:rPr>
          <w:rFonts w:hint="eastAsia"/>
        </w:rPr>
        <w:t>gated clock</w:t>
      </w:r>
      <w:r w:rsidR="00520660">
        <w:rPr>
          <w:rFonts w:hint="eastAsia"/>
        </w:rPr>
        <w:t>能够减少</w:t>
      </w:r>
      <w:r w:rsidR="00520660">
        <w:rPr>
          <w:rFonts w:hint="eastAsia"/>
        </w:rPr>
        <w:t>clock skew</w:t>
      </w:r>
      <w:r w:rsidR="00520660">
        <w:rPr>
          <w:rFonts w:hint="eastAsia"/>
        </w:rPr>
        <w:t>。</w:t>
      </w:r>
    </w:p>
    <w:p w:rsidR="00520660" w:rsidRDefault="00520660" w:rsidP="00520660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pict>
          <v:shape id="_x0000_i1034" type="#_x0000_t75" style="width:218.8pt;height:126.7pt">
            <v:imagedata r:id="rId18" o:title=""/>
          </v:shape>
        </w:pict>
      </w:r>
    </w:p>
    <w:p w:rsidR="00520660" w:rsidRDefault="00636A72" w:rsidP="00636A72">
      <w:pPr>
        <w:ind w:firstLineChars="0" w:firstLine="0"/>
        <w:jc w:val="center"/>
      </w:pPr>
      <w:r>
        <w:pict>
          <v:shape id="_x0000_i1035" type="#_x0000_t75" style="width:265.1pt;height:173.9pt">
            <v:imagedata r:id="rId19" o:title=""/>
          </v:shape>
        </w:pict>
      </w:r>
    </w:p>
    <w:p w:rsidR="002178DB" w:rsidRPr="00026E53" w:rsidRDefault="002178DB" w:rsidP="001F46BE">
      <w:pPr>
        <w:ind w:firstLineChars="0" w:firstLine="0"/>
      </w:pPr>
    </w:p>
    <w:sectPr w:rsidR="002178DB" w:rsidRPr="00026E53" w:rsidSect="00EC4B0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722C" w:rsidRDefault="006A722C" w:rsidP="00FA0B9C">
      <w:pPr>
        <w:ind w:left="480" w:firstLine="480"/>
      </w:pPr>
      <w:r>
        <w:separator/>
      </w:r>
    </w:p>
  </w:endnote>
  <w:endnote w:type="continuationSeparator" w:id="1">
    <w:p w:rsidR="006A722C" w:rsidRDefault="006A722C" w:rsidP="00FA0B9C">
      <w:pPr>
        <w:ind w:left="480"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6A2F" w:rsidRDefault="00086A2F" w:rsidP="00086A2F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58E" w:rsidRDefault="000A658E" w:rsidP="00FA0B9C">
    <w:pPr>
      <w:pStyle w:val="a4"/>
      <w:ind w:left="480" w:firstLine="360"/>
      <w:jc w:val="center"/>
    </w:pPr>
    <w:r>
      <w:rPr>
        <w:lang w:val="zh-CN"/>
      </w:rPr>
      <w:t xml:space="preserve"> </w:t>
    </w:r>
    <w:r w:rsidR="00632EA1">
      <w:rPr>
        <w:b/>
        <w:sz w:val="24"/>
        <w:szCs w:val="24"/>
      </w:rPr>
      <w:fldChar w:fldCharType="begin"/>
    </w:r>
    <w:r>
      <w:rPr>
        <w:b/>
      </w:rPr>
      <w:instrText>PAGE</w:instrText>
    </w:r>
    <w:r w:rsidR="00632EA1">
      <w:rPr>
        <w:b/>
        <w:sz w:val="24"/>
        <w:szCs w:val="24"/>
      </w:rPr>
      <w:fldChar w:fldCharType="separate"/>
    </w:r>
    <w:r w:rsidR="0055196C">
      <w:rPr>
        <w:b/>
        <w:noProof/>
      </w:rPr>
      <w:t>5</w:t>
    </w:r>
    <w:r w:rsidR="00632EA1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632EA1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632EA1">
      <w:rPr>
        <w:b/>
        <w:sz w:val="24"/>
        <w:szCs w:val="24"/>
      </w:rPr>
      <w:fldChar w:fldCharType="separate"/>
    </w:r>
    <w:r w:rsidR="0055196C">
      <w:rPr>
        <w:b/>
        <w:noProof/>
      </w:rPr>
      <w:t>6</w:t>
    </w:r>
    <w:r w:rsidR="00632EA1">
      <w:rPr>
        <w:b/>
        <w:sz w:val="24"/>
        <w:szCs w:val="24"/>
      </w:rPr>
      <w:fldChar w:fldCharType="end"/>
    </w:r>
  </w:p>
  <w:p w:rsidR="000A658E" w:rsidRDefault="00D81DF3" w:rsidP="00FA0B9C">
    <w:pPr>
      <w:pStyle w:val="a4"/>
      <w:ind w:left="480" w:firstLine="360"/>
    </w:pPr>
    <w:r>
      <w:object w:dxaOrig="8336" w:dyaOrig="13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6" type="#_x0000_t75" style="width:416.55pt;height:681.2pt" o:ole="">
          <v:imagedata r:id="rId1" o:title=""/>
        </v:shape>
        <o:OLEObject Type="Embed" ProgID="Word.Document.12" ShapeID="_x0000_i1036" DrawAspect="Content" ObjectID="_1491655951" r:id="rId2"/>
      </w:obje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6A2F" w:rsidRDefault="00086A2F" w:rsidP="00086A2F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722C" w:rsidRDefault="006A722C" w:rsidP="00FA0B9C">
      <w:pPr>
        <w:ind w:left="480" w:firstLine="480"/>
      </w:pPr>
      <w:r>
        <w:separator/>
      </w:r>
    </w:p>
  </w:footnote>
  <w:footnote w:type="continuationSeparator" w:id="1">
    <w:p w:rsidR="006A722C" w:rsidRDefault="006A722C" w:rsidP="00FA0B9C">
      <w:pPr>
        <w:ind w:left="480"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6A2F" w:rsidRDefault="00086A2F" w:rsidP="00086A2F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58E" w:rsidRDefault="000A658E" w:rsidP="00FA0B9C">
    <w:pPr>
      <w:pStyle w:val="a3"/>
      <w:pBdr>
        <w:between w:val="single" w:sz="4" w:space="1" w:color="4F81BD"/>
      </w:pBdr>
      <w:spacing w:line="276" w:lineRule="auto"/>
      <w:ind w:left="480" w:firstLine="360"/>
    </w:pPr>
    <w:r>
      <w:rPr>
        <w:rFonts w:hint="eastAsia"/>
      </w:rPr>
      <w:t>DC</w:t>
    </w:r>
    <w:r>
      <w:rPr>
        <w:rFonts w:hint="eastAsia"/>
      </w:rPr>
      <w:t>学习笔记</w:t>
    </w:r>
  </w:p>
  <w:p w:rsidR="000A658E" w:rsidRDefault="00632EA1" w:rsidP="00FA0B9C">
    <w:pPr>
      <w:pStyle w:val="a3"/>
      <w:pBdr>
        <w:between w:val="single" w:sz="4" w:space="1" w:color="4F81BD"/>
      </w:pBdr>
      <w:spacing w:line="276" w:lineRule="auto"/>
      <w:ind w:left="480" w:firstLine="360"/>
    </w:pPr>
    <w:r>
      <w:fldChar w:fldCharType="begin"/>
    </w:r>
    <w:r w:rsidR="008F3DEB">
      <w:instrText xml:space="preserve"> TIME  \@ "yyyy</w:instrText>
    </w:r>
    <w:r w:rsidR="008F3DEB">
      <w:instrText>年</w:instrText>
    </w:r>
    <w:r w:rsidR="008F3DEB">
      <w:instrText>M</w:instrText>
    </w:r>
    <w:r w:rsidR="008F3DEB">
      <w:instrText>月</w:instrText>
    </w:r>
    <w:r w:rsidR="008F3DEB">
      <w:instrText>d</w:instrText>
    </w:r>
    <w:r w:rsidR="008F3DEB">
      <w:instrText>日星期</w:instrText>
    </w:r>
    <w:r w:rsidR="008F3DEB">
      <w:instrText xml:space="preserve">W" </w:instrText>
    </w:r>
    <w:r>
      <w:fldChar w:fldCharType="separate"/>
    </w:r>
    <w:r w:rsidR="002178DB">
      <w:rPr>
        <w:rFonts w:hint="eastAsia"/>
        <w:noProof/>
      </w:rPr>
      <w:t>2015</w:t>
    </w:r>
    <w:r w:rsidR="002178DB">
      <w:rPr>
        <w:rFonts w:hint="eastAsia"/>
        <w:noProof/>
      </w:rPr>
      <w:t>年</w:t>
    </w:r>
    <w:r w:rsidR="002178DB">
      <w:rPr>
        <w:rFonts w:hint="eastAsia"/>
        <w:noProof/>
      </w:rPr>
      <w:t>4</w:t>
    </w:r>
    <w:r w:rsidR="002178DB">
      <w:rPr>
        <w:rFonts w:hint="eastAsia"/>
        <w:noProof/>
      </w:rPr>
      <w:t>月</w:t>
    </w:r>
    <w:r w:rsidR="002178DB">
      <w:rPr>
        <w:rFonts w:hint="eastAsia"/>
        <w:noProof/>
      </w:rPr>
      <w:t>27</w:t>
    </w:r>
    <w:r w:rsidR="002178DB">
      <w:rPr>
        <w:rFonts w:hint="eastAsia"/>
        <w:noProof/>
      </w:rPr>
      <w:t>日星期一</w:t>
    </w:r>
    <w:r>
      <w:fldChar w:fldCharType="end"/>
    </w:r>
  </w:p>
  <w:p w:rsidR="000A658E" w:rsidRDefault="000A658E" w:rsidP="00FA0B9C">
    <w:pPr>
      <w:pStyle w:val="a3"/>
      <w:ind w:left="480"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6A2F" w:rsidRDefault="00086A2F" w:rsidP="00086A2F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67E91"/>
    <w:multiLevelType w:val="hybridMultilevel"/>
    <w:tmpl w:val="9D1CE0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BE0D6C"/>
    <w:multiLevelType w:val="hybridMultilevel"/>
    <w:tmpl w:val="53C4091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F314DED"/>
    <w:multiLevelType w:val="hybridMultilevel"/>
    <w:tmpl w:val="289E8014"/>
    <w:lvl w:ilvl="0" w:tplc="1CECFA9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F5239"/>
    <w:multiLevelType w:val="hybridMultilevel"/>
    <w:tmpl w:val="5A6C72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1BC56CB"/>
    <w:multiLevelType w:val="hybridMultilevel"/>
    <w:tmpl w:val="2FA2B3D2"/>
    <w:lvl w:ilvl="0" w:tplc="098ED7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5321D"/>
    <w:multiLevelType w:val="hybridMultilevel"/>
    <w:tmpl w:val="86C6D76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73F4CD9"/>
    <w:multiLevelType w:val="hybridMultilevel"/>
    <w:tmpl w:val="92149C08"/>
    <w:lvl w:ilvl="0" w:tplc="D7986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BD6BB2"/>
    <w:multiLevelType w:val="hybridMultilevel"/>
    <w:tmpl w:val="F5A2FA20"/>
    <w:lvl w:ilvl="0" w:tplc="DF88025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8E1E18"/>
    <w:multiLevelType w:val="multilevel"/>
    <w:tmpl w:val="631A61F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36D13833"/>
    <w:multiLevelType w:val="hybridMultilevel"/>
    <w:tmpl w:val="6336ABD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8D2AF2"/>
    <w:multiLevelType w:val="hybridMultilevel"/>
    <w:tmpl w:val="8450509C"/>
    <w:lvl w:ilvl="0" w:tplc="49F49F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1D4D45"/>
    <w:multiLevelType w:val="hybridMultilevel"/>
    <w:tmpl w:val="E19830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1E33BBC"/>
    <w:multiLevelType w:val="hybridMultilevel"/>
    <w:tmpl w:val="9138877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70CB7443"/>
    <w:multiLevelType w:val="hybridMultilevel"/>
    <w:tmpl w:val="E3C20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7386163"/>
    <w:multiLevelType w:val="hybridMultilevel"/>
    <w:tmpl w:val="D39EEA30"/>
    <w:lvl w:ilvl="0" w:tplc="D1E60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4D5FD5"/>
    <w:multiLevelType w:val="hybridMultilevel"/>
    <w:tmpl w:val="146A9AE0"/>
    <w:lvl w:ilvl="0" w:tplc="1B8E7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C7D17D4"/>
    <w:multiLevelType w:val="hybridMultilevel"/>
    <w:tmpl w:val="B4D62A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DC07FE"/>
    <w:multiLevelType w:val="hybridMultilevel"/>
    <w:tmpl w:val="88221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6"/>
  </w:num>
  <w:num w:numId="5">
    <w:abstractNumId w:val="4"/>
  </w:num>
  <w:num w:numId="6">
    <w:abstractNumId w:val="2"/>
  </w:num>
  <w:num w:numId="7">
    <w:abstractNumId w:val="14"/>
  </w:num>
  <w:num w:numId="8">
    <w:abstractNumId w:val="15"/>
  </w:num>
  <w:num w:numId="9">
    <w:abstractNumId w:val="11"/>
  </w:num>
  <w:num w:numId="10">
    <w:abstractNumId w:val="16"/>
  </w:num>
  <w:num w:numId="11">
    <w:abstractNumId w:val="13"/>
  </w:num>
  <w:num w:numId="12">
    <w:abstractNumId w:val="17"/>
  </w:num>
  <w:num w:numId="13">
    <w:abstractNumId w:val="5"/>
  </w:num>
  <w:num w:numId="14">
    <w:abstractNumId w:val="3"/>
  </w:num>
  <w:num w:numId="15">
    <w:abstractNumId w:val="9"/>
  </w:num>
  <w:num w:numId="16">
    <w:abstractNumId w:val="1"/>
  </w:num>
  <w:num w:numId="17">
    <w:abstractNumId w:val="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attachedTemplate r:id="rId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E110F"/>
    <w:rsid w:val="000005D1"/>
    <w:rsid w:val="000244C9"/>
    <w:rsid w:val="00026E53"/>
    <w:rsid w:val="00033B17"/>
    <w:rsid w:val="000404F0"/>
    <w:rsid w:val="00046F1F"/>
    <w:rsid w:val="00060526"/>
    <w:rsid w:val="00074E81"/>
    <w:rsid w:val="00086A2F"/>
    <w:rsid w:val="00087433"/>
    <w:rsid w:val="00097CE6"/>
    <w:rsid w:val="000A1AEE"/>
    <w:rsid w:val="000A658E"/>
    <w:rsid w:val="000E14CF"/>
    <w:rsid w:val="000F1B0C"/>
    <w:rsid w:val="000F367F"/>
    <w:rsid w:val="00111A49"/>
    <w:rsid w:val="00111EDE"/>
    <w:rsid w:val="001127BE"/>
    <w:rsid w:val="001204DA"/>
    <w:rsid w:val="001248BC"/>
    <w:rsid w:val="00132DB4"/>
    <w:rsid w:val="001544FD"/>
    <w:rsid w:val="00170BB3"/>
    <w:rsid w:val="001713CC"/>
    <w:rsid w:val="00196CED"/>
    <w:rsid w:val="001D24D3"/>
    <w:rsid w:val="001D637B"/>
    <w:rsid w:val="001F1ED5"/>
    <w:rsid w:val="001F46BE"/>
    <w:rsid w:val="002021F5"/>
    <w:rsid w:val="002178DB"/>
    <w:rsid w:val="00227557"/>
    <w:rsid w:val="002346F7"/>
    <w:rsid w:val="002551AC"/>
    <w:rsid w:val="002800A6"/>
    <w:rsid w:val="00290BE9"/>
    <w:rsid w:val="00292C5A"/>
    <w:rsid w:val="00292E71"/>
    <w:rsid w:val="00293DA4"/>
    <w:rsid w:val="002A5566"/>
    <w:rsid w:val="002E4048"/>
    <w:rsid w:val="002F0713"/>
    <w:rsid w:val="00301E54"/>
    <w:rsid w:val="0030562C"/>
    <w:rsid w:val="003130DB"/>
    <w:rsid w:val="003247D2"/>
    <w:rsid w:val="0033174C"/>
    <w:rsid w:val="00332D8D"/>
    <w:rsid w:val="00333E02"/>
    <w:rsid w:val="003340B6"/>
    <w:rsid w:val="003416EA"/>
    <w:rsid w:val="00345255"/>
    <w:rsid w:val="003511FC"/>
    <w:rsid w:val="00355C74"/>
    <w:rsid w:val="0036008F"/>
    <w:rsid w:val="00361E4C"/>
    <w:rsid w:val="00366909"/>
    <w:rsid w:val="00391851"/>
    <w:rsid w:val="003A0882"/>
    <w:rsid w:val="003A275E"/>
    <w:rsid w:val="003A37AC"/>
    <w:rsid w:val="003B4810"/>
    <w:rsid w:val="003C2B13"/>
    <w:rsid w:val="003C35CD"/>
    <w:rsid w:val="003C4E57"/>
    <w:rsid w:val="003C7367"/>
    <w:rsid w:val="003D275A"/>
    <w:rsid w:val="003D2CE9"/>
    <w:rsid w:val="003E68A8"/>
    <w:rsid w:val="00401251"/>
    <w:rsid w:val="00422269"/>
    <w:rsid w:val="0042253A"/>
    <w:rsid w:val="00431D65"/>
    <w:rsid w:val="004376F6"/>
    <w:rsid w:val="004533D2"/>
    <w:rsid w:val="00462D27"/>
    <w:rsid w:val="00464D95"/>
    <w:rsid w:val="004656AD"/>
    <w:rsid w:val="004A3A1D"/>
    <w:rsid w:val="004A5BE3"/>
    <w:rsid w:val="004A6FDB"/>
    <w:rsid w:val="004B1348"/>
    <w:rsid w:val="004B79BC"/>
    <w:rsid w:val="004C3850"/>
    <w:rsid w:val="004D713D"/>
    <w:rsid w:val="004D76B0"/>
    <w:rsid w:val="004E110F"/>
    <w:rsid w:val="004E665D"/>
    <w:rsid w:val="004F5C8D"/>
    <w:rsid w:val="00520660"/>
    <w:rsid w:val="00524A39"/>
    <w:rsid w:val="00531D21"/>
    <w:rsid w:val="00533B84"/>
    <w:rsid w:val="0053482E"/>
    <w:rsid w:val="00543DC6"/>
    <w:rsid w:val="00544B6E"/>
    <w:rsid w:val="00547529"/>
    <w:rsid w:val="0055196C"/>
    <w:rsid w:val="00553B22"/>
    <w:rsid w:val="0055489A"/>
    <w:rsid w:val="00555FB6"/>
    <w:rsid w:val="005575A2"/>
    <w:rsid w:val="005845EA"/>
    <w:rsid w:val="00585CC0"/>
    <w:rsid w:val="0058725F"/>
    <w:rsid w:val="00592A41"/>
    <w:rsid w:val="005A7F2E"/>
    <w:rsid w:val="005B31C0"/>
    <w:rsid w:val="005B3421"/>
    <w:rsid w:val="005B7137"/>
    <w:rsid w:val="005C012D"/>
    <w:rsid w:val="005C0A3F"/>
    <w:rsid w:val="005C53A7"/>
    <w:rsid w:val="005C7001"/>
    <w:rsid w:val="005D3FFF"/>
    <w:rsid w:val="005D52CD"/>
    <w:rsid w:val="005F26FB"/>
    <w:rsid w:val="005F3F9E"/>
    <w:rsid w:val="00603E2F"/>
    <w:rsid w:val="00632EA1"/>
    <w:rsid w:val="00634FB1"/>
    <w:rsid w:val="00636A72"/>
    <w:rsid w:val="006517B4"/>
    <w:rsid w:val="00655B1C"/>
    <w:rsid w:val="006726A8"/>
    <w:rsid w:val="00675ADD"/>
    <w:rsid w:val="00675F8B"/>
    <w:rsid w:val="006901D9"/>
    <w:rsid w:val="00691C40"/>
    <w:rsid w:val="006A5DE1"/>
    <w:rsid w:val="006A6B0F"/>
    <w:rsid w:val="006A722C"/>
    <w:rsid w:val="006D1377"/>
    <w:rsid w:val="007017B2"/>
    <w:rsid w:val="00706218"/>
    <w:rsid w:val="00716E48"/>
    <w:rsid w:val="007265F0"/>
    <w:rsid w:val="00727EE0"/>
    <w:rsid w:val="0073767C"/>
    <w:rsid w:val="00741FC9"/>
    <w:rsid w:val="0075797B"/>
    <w:rsid w:val="007601FC"/>
    <w:rsid w:val="0076227E"/>
    <w:rsid w:val="0076622E"/>
    <w:rsid w:val="00766E20"/>
    <w:rsid w:val="007741E5"/>
    <w:rsid w:val="0079591F"/>
    <w:rsid w:val="007964D2"/>
    <w:rsid w:val="007A59C2"/>
    <w:rsid w:val="007B3CCE"/>
    <w:rsid w:val="007C73BB"/>
    <w:rsid w:val="007D3DA4"/>
    <w:rsid w:val="007E6605"/>
    <w:rsid w:val="007E7DE0"/>
    <w:rsid w:val="007F7AFA"/>
    <w:rsid w:val="00815B77"/>
    <w:rsid w:val="00833B1E"/>
    <w:rsid w:val="008349CD"/>
    <w:rsid w:val="00853CAF"/>
    <w:rsid w:val="00861D58"/>
    <w:rsid w:val="008657D0"/>
    <w:rsid w:val="00866059"/>
    <w:rsid w:val="00872596"/>
    <w:rsid w:val="00873FFA"/>
    <w:rsid w:val="00881198"/>
    <w:rsid w:val="008915E2"/>
    <w:rsid w:val="0089255C"/>
    <w:rsid w:val="00894496"/>
    <w:rsid w:val="00895F63"/>
    <w:rsid w:val="008A6FD0"/>
    <w:rsid w:val="008B14D9"/>
    <w:rsid w:val="008B4270"/>
    <w:rsid w:val="008B7CBD"/>
    <w:rsid w:val="008D5CE1"/>
    <w:rsid w:val="008E3660"/>
    <w:rsid w:val="008E6937"/>
    <w:rsid w:val="008F1EED"/>
    <w:rsid w:val="008F3DEB"/>
    <w:rsid w:val="009151EE"/>
    <w:rsid w:val="00925AC1"/>
    <w:rsid w:val="0093691E"/>
    <w:rsid w:val="00937802"/>
    <w:rsid w:val="009418A6"/>
    <w:rsid w:val="00951C76"/>
    <w:rsid w:val="0096640B"/>
    <w:rsid w:val="00971764"/>
    <w:rsid w:val="009823C3"/>
    <w:rsid w:val="00983568"/>
    <w:rsid w:val="009843D1"/>
    <w:rsid w:val="00986406"/>
    <w:rsid w:val="009935E1"/>
    <w:rsid w:val="009B2F79"/>
    <w:rsid w:val="009C2196"/>
    <w:rsid w:val="009C5093"/>
    <w:rsid w:val="009C59B5"/>
    <w:rsid w:val="00A062BE"/>
    <w:rsid w:val="00A249D1"/>
    <w:rsid w:val="00A457C5"/>
    <w:rsid w:val="00A5107B"/>
    <w:rsid w:val="00A615A1"/>
    <w:rsid w:val="00A61DE5"/>
    <w:rsid w:val="00A63D3B"/>
    <w:rsid w:val="00A64800"/>
    <w:rsid w:val="00A737E6"/>
    <w:rsid w:val="00A81427"/>
    <w:rsid w:val="00AA5036"/>
    <w:rsid w:val="00AE2F7C"/>
    <w:rsid w:val="00AE729C"/>
    <w:rsid w:val="00B00709"/>
    <w:rsid w:val="00B04F4A"/>
    <w:rsid w:val="00B06937"/>
    <w:rsid w:val="00B20D51"/>
    <w:rsid w:val="00B26805"/>
    <w:rsid w:val="00B473E6"/>
    <w:rsid w:val="00B5639F"/>
    <w:rsid w:val="00B82F2B"/>
    <w:rsid w:val="00B84AC4"/>
    <w:rsid w:val="00B942A5"/>
    <w:rsid w:val="00BA3609"/>
    <w:rsid w:val="00BA5EB9"/>
    <w:rsid w:val="00BA6863"/>
    <w:rsid w:val="00BA75EF"/>
    <w:rsid w:val="00BB1074"/>
    <w:rsid w:val="00BB5119"/>
    <w:rsid w:val="00BE7BAA"/>
    <w:rsid w:val="00BF0D23"/>
    <w:rsid w:val="00BF46E6"/>
    <w:rsid w:val="00BF4849"/>
    <w:rsid w:val="00BF6CDA"/>
    <w:rsid w:val="00BF6D5E"/>
    <w:rsid w:val="00C12312"/>
    <w:rsid w:val="00C15DAB"/>
    <w:rsid w:val="00C23BDC"/>
    <w:rsid w:val="00C32355"/>
    <w:rsid w:val="00C42117"/>
    <w:rsid w:val="00C463F0"/>
    <w:rsid w:val="00C51618"/>
    <w:rsid w:val="00C517EF"/>
    <w:rsid w:val="00C63B0E"/>
    <w:rsid w:val="00C66AD6"/>
    <w:rsid w:val="00C67B3B"/>
    <w:rsid w:val="00C96C38"/>
    <w:rsid w:val="00CA6517"/>
    <w:rsid w:val="00CD52AD"/>
    <w:rsid w:val="00CD58FC"/>
    <w:rsid w:val="00D03121"/>
    <w:rsid w:val="00D06CE4"/>
    <w:rsid w:val="00D10BD1"/>
    <w:rsid w:val="00D1173C"/>
    <w:rsid w:val="00D16C93"/>
    <w:rsid w:val="00D2252C"/>
    <w:rsid w:val="00D26366"/>
    <w:rsid w:val="00D33089"/>
    <w:rsid w:val="00D42071"/>
    <w:rsid w:val="00D478DD"/>
    <w:rsid w:val="00D6444C"/>
    <w:rsid w:val="00D74CDE"/>
    <w:rsid w:val="00D74FEF"/>
    <w:rsid w:val="00D77A25"/>
    <w:rsid w:val="00D77B32"/>
    <w:rsid w:val="00D81DF3"/>
    <w:rsid w:val="00DC4F9E"/>
    <w:rsid w:val="00DE5A80"/>
    <w:rsid w:val="00E01C1B"/>
    <w:rsid w:val="00E02991"/>
    <w:rsid w:val="00E037A8"/>
    <w:rsid w:val="00E03871"/>
    <w:rsid w:val="00E158C1"/>
    <w:rsid w:val="00E225E3"/>
    <w:rsid w:val="00E25825"/>
    <w:rsid w:val="00E27BB4"/>
    <w:rsid w:val="00E34A27"/>
    <w:rsid w:val="00E35338"/>
    <w:rsid w:val="00E43F78"/>
    <w:rsid w:val="00E700C4"/>
    <w:rsid w:val="00E7505F"/>
    <w:rsid w:val="00E77DF0"/>
    <w:rsid w:val="00E91D8B"/>
    <w:rsid w:val="00EA176A"/>
    <w:rsid w:val="00EA737E"/>
    <w:rsid w:val="00EB0ABA"/>
    <w:rsid w:val="00EB7FE5"/>
    <w:rsid w:val="00EC4B09"/>
    <w:rsid w:val="00ED5549"/>
    <w:rsid w:val="00EE4F67"/>
    <w:rsid w:val="00F4375F"/>
    <w:rsid w:val="00F456FC"/>
    <w:rsid w:val="00F476AA"/>
    <w:rsid w:val="00F5524F"/>
    <w:rsid w:val="00F80D5E"/>
    <w:rsid w:val="00FA0B9C"/>
    <w:rsid w:val="00FB2A63"/>
    <w:rsid w:val="00FB7ABA"/>
    <w:rsid w:val="00FC5559"/>
    <w:rsid w:val="00FD4230"/>
    <w:rsid w:val="00FD534D"/>
    <w:rsid w:val="00FD7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F79"/>
    <w:pPr>
      <w:widowControl w:val="0"/>
      <w:ind w:firstLineChars="200" w:firstLine="200"/>
    </w:pPr>
    <w:rPr>
      <w:rFonts w:ascii="Times New Roman" w:eastAsia="楷体_GB2312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C2B13"/>
    <w:pPr>
      <w:keepNext/>
      <w:keepLines/>
      <w:numPr>
        <w:numId w:val="2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F1ED5"/>
    <w:pPr>
      <w:keepNext/>
      <w:keepLines/>
      <w:numPr>
        <w:ilvl w:val="1"/>
        <w:numId w:val="2"/>
      </w:numPr>
      <w:spacing w:before="260" w:after="260"/>
      <w:ind w:left="0" w:firstLineChars="0" w:firstLine="0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6A2F"/>
    <w:pPr>
      <w:keepNext/>
      <w:keepLines/>
      <w:numPr>
        <w:ilvl w:val="2"/>
        <w:numId w:val="2"/>
      </w:numPr>
      <w:adjustRightInd w:val="0"/>
      <w:snapToGrid w:val="0"/>
      <w:spacing w:before="260" w:after="260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9B2F79"/>
    <w:pPr>
      <w:keepNext/>
      <w:keepLines/>
      <w:numPr>
        <w:ilvl w:val="3"/>
        <w:numId w:val="2"/>
      </w:numPr>
      <w:spacing w:before="280" w:after="290"/>
      <w:ind w:left="0" w:firstLineChars="0" w:firstLine="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5CE1"/>
    <w:pPr>
      <w:keepNext/>
      <w:keepLines/>
      <w:numPr>
        <w:ilvl w:val="4"/>
        <w:numId w:val="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5CE1"/>
    <w:pPr>
      <w:keepNext/>
      <w:keepLines/>
      <w:numPr>
        <w:ilvl w:val="5"/>
        <w:numId w:val="2"/>
      </w:numPr>
      <w:spacing w:before="240" w:after="64" w:line="320" w:lineRule="auto"/>
      <w:ind w:firstLineChars="0" w:firstLine="0"/>
      <w:outlineLvl w:val="5"/>
    </w:pPr>
    <w:rPr>
      <w:rFonts w:ascii="Cambria" w:eastAsia="宋体" w:hAnsi="Cambria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5CE1"/>
    <w:pPr>
      <w:keepNext/>
      <w:keepLines/>
      <w:numPr>
        <w:ilvl w:val="6"/>
        <w:numId w:val="2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5CE1"/>
    <w:pPr>
      <w:keepNext/>
      <w:keepLines/>
      <w:numPr>
        <w:ilvl w:val="7"/>
        <w:numId w:val="2"/>
      </w:numPr>
      <w:spacing w:before="240" w:after="64" w:line="320" w:lineRule="auto"/>
      <w:ind w:firstLineChars="0" w:firstLine="0"/>
      <w:outlineLvl w:val="7"/>
    </w:pPr>
    <w:rPr>
      <w:rFonts w:ascii="Cambria" w:eastAsia="宋体" w:hAnsi="Cambria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5CE1"/>
    <w:pPr>
      <w:keepNext/>
      <w:keepLines/>
      <w:numPr>
        <w:ilvl w:val="8"/>
        <w:numId w:val="2"/>
      </w:numPr>
      <w:spacing w:before="240" w:after="64" w:line="320" w:lineRule="auto"/>
      <w:ind w:firstLineChars="0" w:firstLine="0"/>
      <w:outlineLvl w:val="8"/>
    </w:pPr>
    <w:rPr>
      <w:rFonts w:ascii="Cambria" w:eastAsia="宋体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C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5C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5CE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5CE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2B13"/>
    <w:rPr>
      <w:rFonts w:ascii="Times New Roman" w:eastAsia="楷体_GB2312" w:hAnsi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1F1ED5"/>
    <w:rPr>
      <w:rFonts w:ascii="Times New Roman" w:eastAsia="楷体_GB2312" w:hAnsi="Times New Roman" w:cs="Times New Roman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8D5CE1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086A2F"/>
    <w:rPr>
      <w:rFonts w:ascii="Times New Roman" w:eastAsia="楷体_GB2312" w:hAnsi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9B2F79"/>
    <w:rPr>
      <w:rFonts w:ascii="Times New Roman" w:eastAsia="楷体_GB2312" w:hAnsi="Times New Roman" w:cs="Times New Roman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D5CE1"/>
    <w:rPr>
      <w:rFonts w:ascii="Times New Roman" w:eastAsia="楷体_GB2312" w:hAnsi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D5CE1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D5CE1"/>
    <w:rPr>
      <w:rFonts w:ascii="Times New Roman" w:eastAsia="楷体_GB2312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D5CE1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D5CE1"/>
    <w:rPr>
      <w:rFonts w:ascii="Cambria" w:eastAsia="宋体" w:hAnsi="Cambria" w:cs="Times New Roman"/>
      <w:szCs w:val="21"/>
    </w:rPr>
  </w:style>
  <w:style w:type="paragraph" w:styleId="a6">
    <w:name w:val="Balloon Text"/>
    <w:basedOn w:val="a"/>
    <w:link w:val="Char1"/>
    <w:uiPriority w:val="99"/>
    <w:semiHidden/>
    <w:unhideWhenUsed/>
    <w:rsid w:val="00D77A2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77A25"/>
    <w:rPr>
      <w:rFonts w:eastAsia="楷体_GB2312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FA0B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FA0B9C"/>
    <w:rPr>
      <w:rFonts w:ascii="Cambria" w:eastAsia="楷体_GB2312" w:hAnsi="Cambria" w:cs="Times New Roman"/>
      <w:b/>
      <w:bCs/>
      <w:sz w:val="32"/>
      <w:szCs w:val="32"/>
    </w:rPr>
  </w:style>
  <w:style w:type="paragraph" w:customStyle="1" w:styleId="a8">
    <w:name w:val="代码"/>
    <w:basedOn w:val="a"/>
    <w:link w:val="Char3"/>
    <w:qFormat/>
    <w:rsid w:val="00E700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482"/>
    </w:pPr>
    <w:rPr>
      <w:rFonts w:ascii="Courier New" w:hAnsi="Courier New" w:cs="Courier New"/>
      <w:b/>
    </w:rPr>
  </w:style>
  <w:style w:type="character" w:customStyle="1" w:styleId="Char3">
    <w:name w:val="代码 Char"/>
    <w:basedOn w:val="a0"/>
    <w:link w:val="a8"/>
    <w:rsid w:val="00E700C4"/>
    <w:rPr>
      <w:rFonts w:ascii="Courier New" w:eastAsia="楷体_GB2312" w:hAnsi="Courier New" w:cs="Courier New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Office_Word___1.docx"/><Relationship Id="rId1" Type="http://schemas.openxmlformats.org/officeDocument/2006/relationships/image" Target="media/image1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earning\DC\DC&#23398;&#20064;&#31508;&#35760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1F441F-15D0-4CD0-8DF0-0306C5D99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DC学习笔记.dotx</Template>
  <TotalTime>614</TotalTime>
  <Pages>6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DC学习笔记</dc:title>
  <dc:subject/>
  <dc:creator>gtic_liangx</dc:creator>
  <cp:keywords/>
  <dc:description/>
  <cp:lastModifiedBy>gtic_liangx</cp:lastModifiedBy>
  <cp:revision>41</cp:revision>
  <dcterms:created xsi:type="dcterms:W3CDTF">2015-02-10T08:49:00Z</dcterms:created>
  <dcterms:modified xsi:type="dcterms:W3CDTF">2015-04-27T08:06:00Z</dcterms:modified>
</cp:coreProperties>
</file>